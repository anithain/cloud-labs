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75C63" w14:textId="48883843" w:rsidR="00EE6871" w:rsidRDefault="00EE6871">
      <w:r>
        <w:t>Cloud Labs</w:t>
      </w:r>
    </w:p>
    <w:p w14:paraId="3BB9C82A" w14:textId="47E961BD" w:rsidR="00F82355" w:rsidRDefault="00EE6871">
      <w:r>
        <w:t>Anitha</w:t>
      </w:r>
    </w:p>
    <w:p w14:paraId="3BB9C82B" w14:textId="77777777" w:rsidR="00F82355" w:rsidRDefault="00F82355"/>
    <w:p w14:paraId="3BB9C82C" w14:textId="77777777" w:rsidR="00F82355" w:rsidRDefault="00711613">
      <w:r>
        <w:rPr>
          <w:noProof/>
        </w:rPr>
        <w:drawing>
          <wp:inline distT="0" distB="0" distL="0" distR="0" wp14:anchorId="3BB9C82A" wp14:editId="3BB9C82B">
            <wp:extent cx="5731514" cy="2662559"/>
            <wp:effectExtent l="0" t="0" r="2536" b="4441"/>
            <wp:docPr id="30679987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6625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B9C82D" w14:textId="77777777" w:rsidR="00F82355" w:rsidRDefault="00711613">
      <w:r>
        <w:rPr>
          <w:noProof/>
        </w:rPr>
        <w:drawing>
          <wp:inline distT="0" distB="0" distL="0" distR="0" wp14:anchorId="3BB9C82C" wp14:editId="3BB9C82D">
            <wp:extent cx="5731514" cy="2684778"/>
            <wp:effectExtent l="0" t="0" r="2536" b="1272"/>
            <wp:docPr id="3341778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6847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B9C82E" w14:textId="77777777" w:rsidR="00F82355" w:rsidRDefault="00F82355"/>
    <w:p w14:paraId="3BB9C82F" w14:textId="77777777" w:rsidR="00F82355" w:rsidRDefault="00711613">
      <w:r>
        <w:rPr>
          <w:noProof/>
        </w:rPr>
        <w:drawing>
          <wp:inline distT="0" distB="0" distL="0" distR="0" wp14:anchorId="3BB9C82E" wp14:editId="3BB9C82F">
            <wp:extent cx="5731514" cy="1561466"/>
            <wp:effectExtent l="0" t="0" r="2536" b="634"/>
            <wp:docPr id="413098922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5614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B9C832" w14:textId="77777777" w:rsidR="00F82355" w:rsidRDefault="00F82355" w:rsidP="00EE6871"/>
    <w:p w14:paraId="008B96C7" w14:textId="77777777" w:rsidR="00EE6871" w:rsidRDefault="00711613" w:rsidP="00EE6871">
      <w:pPr>
        <w:ind w:firstLine="720"/>
      </w:pPr>
      <w:r>
        <w:lastRenderedPageBreak/>
        <w:t>Lab 2</w:t>
      </w:r>
    </w:p>
    <w:p w14:paraId="3BB9C836" w14:textId="248E4220" w:rsidR="00F82355" w:rsidRDefault="00711613" w:rsidP="00EE6871">
      <w:pPr>
        <w:ind w:firstLine="720"/>
      </w:pPr>
      <w:r>
        <w:t>Task 1</w:t>
      </w:r>
    </w:p>
    <w:p w14:paraId="3BB9C837" w14:textId="77777777" w:rsidR="00F82355" w:rsidRDefault="00F82355"/>
    <w:p w14:paraId="3BB9C838" w14:textId="77777777" w:rsidR="00F82355" w:rsidRDefault="00711613">
      <w:pPr>
        <w:ind w:firstLine="720"/>
      </w:pPr>
      <w:r>
        <w:rPr>
          <w:noProof/>
        </w:rPr>
        <w:drawing>
          <wp:inline distT="0" distB="0" distL="0" distR="0" wp14:anchorId="3BB9C830" wp14:editId="3BB9C831">
            <wp:extent cx="5731514" cy="1427478"/>
            <wp:effectExtent l="0" t="0" r="2536" b="1272"/>
            <wp:docPr id="1562578684" name="Picture 1" descr="A green rectangular object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4274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B9C839" w14:textId="77777777" w:rsidR="00F82355" w:rsidRDefault="00F82355">
      <w:pPr>
        <w:ind w:firstLine="720"/>
      </w:pPr>
    </w:p>
    <w:p w14:paraId="3BB9C83A" w14:textId="77777777" w:rsidR="00F82355" w:rsidRDefault="00F82355">
      <w:pPr>
        <w:ind w:firstLine="720"/>
      </w:pPr>
    </w:p>
    <w:p w14:paraId="3BB9C83B" w14:textId="77777777" w:rsidR="00F82355" w:rsidRDefault="00711613">
      <w:pPr>
        <w:ind w:firstLine="720"/>
      </w:pPr>
      <w:r>
        <w:rPr>
          <w:noProof/>
        </w:rPr>
        <w:drawing>
          <wp:inline distT="0" distB="0" distL="0" distR="0" wp14:anchorId="3BB9C832" wp14:editId="3BB9C833">
            <wp:extent cx="5731514" cy="1353183"/>
            <wp:effectExtent l="0" t="0" r="2536" b="0"/>
            <wp:docPr id="12064368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3531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B9C83C" w14:textId="77777777" w:rsidR="00F82355" w:rsidRDefault="00F82355"/>
    <w:p w14:paraId="3BB9C83D" w14:textId="77777777" w:rsidR="00F82355" w:rsidRDefault="00711613">
      <w:r>
        <w:t>Task 2</w:t>
      </w:r>
    </w:p>
    <w:p w14:paraId="3BB9C83E" w14:textId="77777777" w:rsidR="00F82355" w:rsidRDefault="00711613">
      <w:r>
        <w:rPr>
          <w:noProof/>
        </w:rPr>
        <w:drawing>
          <wp:inline distT="0" distB="0" distL="0" distR="0" wp14:anchorId="3BB9C834" wp14:editId="3BB9C835">
            <wp:extent cx="5731514" cy="3295012"/>
            <wp:effectExtent l="0" t="0" r="2536" b="638"/>
            <wp:docPr id="11868845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950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BB9C83F" w14:textId="77777777" w:rsidR="00F82355" w:rsidRDefault="00F82355"/>
    <w:p w14:paraId="3BB9C840" w14:textId="77777777" w:rsidR="00F82355" w:rsidRDefault="00F82355"/>
    <w:p w14:paraId="3BB9C841" w14:textId="77777777" w:rsidR="00F82355" w:rsidRDefault="00711613">
      <w:pPr>
        <w:rPr>
          <w:noProof/>
        </w:rPr>
      </w:pPr>
      <w:r>
        <w:rPr>
          <w:noProof/>
        </w:rPr>
        <w:drawing>
          <wp:inline distT="0" distB="0" distL="0" distR="0" wp14:anchorId="3BB9C836" wp14:editId="3BB9C837">
            <wp:extent cx="5731514" cy="2812410"/>
            <wp:effectExtent l="0" t="0" r="2536" b="6990"/>
            <wp:docPr id="22877832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8124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0D70EA6" w14:textId="77777777" w:rsidR="00C0744A" w:rsidRDefault="00C0744A" w:rsidP="00C0744A">
      <w:pPr>
        <w:rPr>
          <w:noProof/>
        </w:rPr>
      </w:pPr>
    </w:p>
    <w:p w14:paraId="21E089A0" w14:textId="1CF80D93" w:rsidR="00C0744A" w:rsidRDefault="00C0744A" w:rsidP="00C0744A">
      <w:pPr>
        <w:rPr>
          <w:rFonts w:cs="Calibri"/>
          <w:noProof/>
          <w:color w:val="000000"/>
          <w:bdr w:val="none" w:sz="0" w:space="0" w:color="auto" w:frame="1"/>
        </w:rPr>
      </w:pPr>
      <w:r>
        <w:rPr>
          <w:rFonts w:cs="Calibri"/>
          <w:noProof/>
          <w:color w:val="000000"/>
          <w:bdr w:val="none" w:sz="0" w:space="0" w:color="auto" w:frame="1"/>
        </w:rPr>
        <w:drawing>
          <wp:inline distT="0" distB="0" distL="0" distR="0" wp14:anchorId="3C2238DD" wp14:editId="25984381">
            <wp:extent cx="5730875" cy="3222625"/>
            <wp:effectExtent l="0" t="0" r="3175" b="0"/>
            <wp:docPr id="682268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1A11" w14:textId="5F9B27CC" w:rsidR="00C0744A" w:rsidRDefault="00C0744A" w:rsidP="00C0744A">
      <w:r>
        <w:rPr>
          <w:rFonts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2E08E97" wp14:editId="344A6883">
            <wp:extent cx="5730875" cy="3222625"/>
            <wp:effectExtent l="0" t="0" r="3175" b="0"/>
            <wp:docPr id="1616723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8D68" w14:textId="5234E783" w:rsidR="00C0744A" w:rsidRDefault="00C0744A" w:rsidP="00C0744A">
      <w:pPr>
        <w:rPr>
          <w:rFonts w:cs="Calibri"/>
          <w:noProof/>
          <w:color w:val="000000"/>
          <w:bdr w:val="none" w:sz="0" w:space="0" w:color="auto" w:frame="1"/>
        </w:rPr>
      </w:pPr>
      <w:r>
        <w:rPr>
          <w:rFonts w:cs="Calibri"/>
          <w:noProof/>
          <w:color w:val="000000"/>
          <w:bdr w:val="none" w:sz="0" w:space="0" w:color="auto" w:frame="1"/>
        </w:rPr>
        <w:drawing>
          <wp:inline distT="0" distB="0" distL="0" distR="0" wp14:anchorId="2D581BA6" wp14:editId="11458D4C">
            <wp:extent cx="5730875" cy="3222625"/>
            <wp:effectExtent l="0" t="0" r="3175" b="0"/>
            <wp:docPr id="17339511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5112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1DA8" w14:textId="77777777" w:rsidR="00C0744A" w:rsidRDefault="00C0744A" w:rsidP="00C0744A">
      <w:pPr>
        <w:tabs>
          <w:tab w:val="left" w:pos="1371"/>
        </w:tabs>
      </w:pPr>
      <w:r>
        <w:tab/>
      </w:r>
    </w:p>
    <w:p w14:paraId="3C5CEED4" w14:textId="04A52391" w:rsidR="00C0744A" w:rsidRDefault="00C0744A" w:rsidP="00C0744A">
      <w:pPr>
        <w:tabs>
          <w:tab w:val="left" w:pos="1371"/>
        </w:tabs>
      </w:pPr>
      <w:r>
        <w:t>Lab 4</w:t>
      </w:r>
    </w:p>
    <w:p w14:paraId="6159266D" w14:textId="00D68878" w:rsidR="00C0744A" w:rsidRDefault="00C0744A" w:rsidP="00C0744A">
      <w:pPr>
        <w:tabs>
          <w:tab w:val="left" w:pos="1371"/>
        </w:tabs>
      </w:pPr>
      <w:r>
        <w:rPr>
          <w:rFonts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5B1C839" wp14:editId="2C674818">
            <wp:extent cx="5730875" cy="3222625"/>
            <wp:effectExtent l="0" t="0" r="3175" b="0"/>
            <wp:docPr id="1894817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BB75" w14:textId="6B9FE9A1" w:rsidR="00C0744A" w:rsidRDefault="00C0744A" w:rsidP="00C0744A">
      <w:pPr>
        <w:tabs>
          <w:tab w:val="left" w:pos="1371"/>
        </w:tabs>
        <w:rPr>
          <w:rFonts w:cs="Calibri"/>
          <w:noProof/>
          <w:color w:val="000000"/>
          <w:bdr w:val="none" w:sz="0" w:space="0" w:color="auto" w:frame="1"/>
        </w:rPr>
      </w:pPr>
      <w:r>
        <w:rPr>
          <w:rFonts w:cs="Calibri"/>
          <w:noProof/>
          <w:color w:val="000000"/>
          <w:bdr w:val="none" w:sz="0" w:space="0" w:color="auto" w:frame="1"/>
        </w:rPr>
        <w:drawing>
          <wp:inline distT="0" distB="0" distL="0" distR="0" wp14:anchorId="364492F7" wp14:editId="4FB6A1BA">
            <wp:extent cx="5730875" cy="3222625"/>
            <wp:effectExtent l="0" t="0" r="3175" b="0"/>
            <wp:docPr id="1868332208" name="Picture 5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1ED9" w14:textId="77777777" w:rsidR="00C0744A" w:rsidRDefault="00C0744A" w:rsidP="00C0744A">
      <w:pPr>
        <w:rPr>
          <w:rFonts w:cs="Calibri"/>
          <w:noProof/>
          <w:color w:val="000000"/>
          <w:bdr w:val="none" w:sz="0" w:space="0" w:color="auto" w:frame="1"/>
        </w:rPr>
      </w:pPr>
    </w:p>
    <w:p w14:paraId="03E75579" w14:textId="77777777" w:rsidR="00C0744A" w:rsidRDefault="00C0744A" w:rsidP="00C0744A">
      <w:pPr>
        <w:ind w:firstLine="720"/>
      </w:pPr>
    </w:p>
    <w:p w14:paraId="4CB9645C" w14:textId="7C15B294" w:rsidR="00C0744A" w:rsidRDefault="00C0744A" w:rsidP="00C0744A">
      <w:pPr>
        <w:ind w:firstLine="720"/>
        <w:rPr>
          <w:rFonts w:cs="Calibri"/>
          <w:noProof/>
          <w:color w:val="000000"/>
          <w:bdr w:val="none" w:sz="0" w:space="0" w:color="auto" w:frame="1"/>
        </w:rPr>
      </w:pPr>
      <w:r>
        <w:rPr>
          <w:rFonts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55D8230" wp14:editId="7FEA045F">
            <wp:extent cx="5730875" cy="3222625"/>
            <wp:effectExtent l="0" t="0" r="3175" b="0"/>
            <wp:docPr id="20552626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6265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67A7" w14:textId="572950AD" w:rsidR="00C0744A" w:rsidRDefault="00C0744A" w:rsidP="00C0744A">
      <w:pPr>
        <w:tabs>
          <w:tab w:val="left" w:pos="1217"/>
        </w:tabs>
      </w:pPr>
      <w:r>
        <w:tab/>
      </w:r>
    </w:p>
    <w:p w14:paraId="5AF85A66" w14:textId="096686D1" w:rsidR="00C0744A" w:rsidRDefault="00C0744A" w:rsidP="00C0744A">
      <w:pPr>
        <w:tabs>
          <w:tab w:val="left" w:pos="1217"/>
        </w:tabs>
        <w:rPr>
          <w:rFonts w:cs="Calibri"/>
          <w:noProof/>
          <w:color w:val="000000"/>
          <w:bdr w:val="none" w:sz="0" w:space="0" w:color="auto" w:frame="1"/>
        </w:rPr>
      </w:pPr>
      <w:r>
        <w:rPr>
          <w:rFonts w:cs="Calibri"/>
          <w:noProof/>
          <w:color w:val="000000"/>
          <w:bdr w:val="none" w:sz="0" w:space="0" w:color="auto" w:frame="1"/>
        </w:rPr>
        <w:drawing>
          <wp:inline distT="0" distB="0" distL="0" distR="0" wp14:anchorId="2346A695" wp14:editId="42E2552A">
            <wp:extent cx="5730875" cy="3222625"/>
            <wp:effectExtent l="0" t="0" r="3175" b="0"/>
            <wp:docPr id="21466041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0410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EA79" w14:textId="77777777" w:rsidR="00C0744A" w:rsidRPr="00C0744A" w:rsidRDefault="00C0744A" w:rsidP="00C0744A"/>
    <w:p w14:paraId="76291D04" w14:textId="77777777" w:rsidR="00C0744A" w:rsidRDefault="00C0744A" w:rsidP="00C0744A">
      <w:pPr>
        <w:rPr>
          <w:rFonts w:cs="Calibri"/>
          <w:noProof/>
          <w:color w:val="000000"/>
          <w:bdr w:val="none" w:sz="0" w:space="0" w:color="auto" w:frame="1"/>
        </w:rPr>
      </w:pPr>
    </w:p>
    <w:p w14:paraId="37D0CC08" w14:textId="6900CBD4" w:rsidR="00C0744A" w:rsidRDefault="00C0744A" w:rsidP="00C0744A">
      <w:pPr>
        <w:tabs>
          <w:tab w:val="left" w:pos="1063"/>
        </w:tabs>
        <w:rPr>
          <w:rFonts w:cs="Calibri"/>
          <w:noProof/>
          <w:color w:val="000000"/>
          <w:bdr w:val="none" w:sz="0" w:space="0" w:color="auto" w:frame="1"/>
        </w:rPr>
      </w:pPr>
      <w:r>
        <w:rPr>
          <w:rFonts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C6E3D09" wp14:editId="07CF9DB8">
            <wp:extent cx="5730875" cy="3222625"/>
            <wp:effectExtent l="0" t="0" r="3175" b="0"/>
            <wp:docPr id="9732437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371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60E9" w14:textId="77777777" w:rsidR="00C0744A" w:rsidRDefault="00C0744A" w:rsidP="00C0744A">
      <w:pPr>
        <w:rPr>
          <w:rFonts w:cs="Calibri"/>
          <w:noProof/>
          <w:color w:val="000000"/>
          <w:bdr w:val="none" w:sz="0" w:space="0" w:color="auto" w:frame="1"/>
        </w:rPr>
      </w:pPr>
    </w:p>
    <w:p w14:paraId="58CF84FA" w14:textId="77777777" w:rsidR="00EE6871" w:rsidRDefault="00EE6871" w:rsidP="00C0744A">
      <w:pPr>
        <w:rPr>
          <w:rFonts w:cs="Calibri"/>
          <w:noProof/>
          <w:color w:val="000000"/>
          <w:bdr w:val="none" w:sz="0" w:space="0" w:color="auto" w:frame="1"/>
        </w:rPr>
      </w:pPr>
    </w:p>
    <w:p w14:paraId="60900EFA" w14:textId="77777777" w:rsidR="00EE6871" w:rsidRDefault="00EE6871" w:rsidP="00C0744A">
      <w:pPr>
        <w:rPr>
          <w:rFonts w:cs="Calibri"/>
          <w:noProof/>
          <w:color w:val="000000"/>
          <w:bdr w:val="none" w:sz="0" w:space="0" w:color="auto" w:frame="1"/>
        </w:rPr>
      </w:pPr>
    </w:p>
    <w:p w14:paraId="153F0AB8" w14:textId="77777777" w:rsidR="00EE6871" w:rsidRDefault="00EE6871" w:rsidP="00C0744A">
      <w:pPr>
        <w:rPr>
          <w:rFonts w:cs="Calibri"/>
          <w:noProof/>
          <w:color w:val="000000"/>
          <w:bdr w:val="none" w:sz="0" w:space="0" w:color="auto" w:frame="1"/>
        </w:rPr>
      </w:pPr>
    </w:p>
    <w:p w14:paraId="361DA646" w14:textId="77777777" w:rsidR="00EE6871" w:rsidRDefault="00EE6871" w:rsidP="00C0744A">
      <w:pPr>
        <w:rPr>
          <w:rFonts w:cs="Calibri"/>
          <w:noProof/>
          <w:color w:val="000000"/>
          <w:bdr w:val="none" w:sz="0" w:space="0" w:color="auto" w:frame="1"/>
        </w:rPr>
      </w:pPr>
    </w:p>
    <w:p w14:paraId="28D81CCE" w14:textId="5D7223B8" w:rsidR="00C0744A" w:rsidRDefault="00C0744A" w:rsidP="00C0744A">
      <w:r>
        <w:t>Lab 5</w:t>
      </w:r>
    </w:p>
    <w:p w14:paraId="3AF923BA" w14:textId="73D8A0DD" w:rsidR="00C0744A" w:rsidRDefault="00EE6871" w:rsidP="00C0744A">
      <w:pPr>
        <w:rPr>
          <w:noProof/>
        </w:rPr>
      </w:pPr>
      <w:r>
        <w:rPr>
          <w:noProof/>
        </w:rPr>
        <w:drawing>
          <wp:inline distT="0" distB="0" distL="0" distR="0" wp14:anchorId="58A0217D" wp14:editId="08D136AE">
            <wp:extent cx="5731510" cy="3140710"/>
            <wp:effectExtent l="0" t="0" r="2540" b="2540"/>
            <wp:docPr id="115922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22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2547" w14:textId="77777777" w:rsidR="00EE6871" w:rsidRDefault="00EE6871" w:rsidP="00EE6871">
      <w:pPr>
        <w:rPr>
          <w:noProof/>
        </w:rPr>
      </w:pPr>
    </w:p>
    <w:p w14:paraId="4B86E68B" w14:textId="77777777" w:rsidR="00EE6871" w:rsidRDefault="00EE6871" w:rsidP="00EE6871">
      <w:pPr>
        <w:tabs>
          <w:tab w:val="left" w:pos="1887"/>
        </w:tabs>
        <w:rPr>
          <w:noProof/>
        </w:rPr>
      </w:pPr>
    </w:p>
    <w:p w14:paraId="73DCECAE" w14:textId="77777777" w:rsidR="00EE6871" w:rsidRDefault="00EE6871" w:rsidP="00EE6871">
      <w:pPr>
        <w:tabs>
          <w:tab w:val="left" w:pos="1887"/>
        </w:tabs>
        <w:rPr>
          <w:noProof/>
        </w:rPr>
      </w:pPr>
    </w:p>
    <w:p w14:paraId="6A7616FA" w14:textId="77777777" w:rsidR="00EE6871" w:rsidRDefault="00EE6871" w:rsidP="00EE6871">
      <w:pPr>
        <w:tabs>
          <w:tab w:val="left" w:pos="1887"/>
        </w:tabs>
        <w:rPr>
          <w:noProof/>
        </w:rPr>
      </w:pPr>
    </w:p>
    <w:p w14:paraId="2547E3CA" w14:textId="77777777" w:rsidR="00EE6871" w:rsidRDefault="00EE6871" w:rsidP="00EE6871">
      <w:pPr>
        <w:tabs>
          <w:tab w:val="left" w:pos="1887"/>
        </w:tabs>
        <w:rPr>
          <w:noProof/>
        </w:rPr>
      </w:pPr>
    </w:p>
    <w:p w14:paraId="044605BC" w14:textId="4F5C5C25" w:rsidR="00EE6871" w:rsidRDefault="00EE6871" w:rsidP="00EE6871">
      <w:pPr>
        <w:tabs>
          <w:tab w:val="left" w:pos="1887"/>
        </w:tabs>
        <w:rPr>
          <w:noProof/>
        </w:rPr>
      </w:pPr>
      <w:r>
        <w:rPr>
          <w:noProof/>
        </w:rPr>
        <w:drawing>
          <wp:inline distT="0" distB="0" distL="0" distR="0" wp14:anchorId="012E73D0" wp14:editId="422A3157">
            <wp:extent cx="5731510" cy="2484120"/>
            <wp:effectExtent l="0" t="0" r="2540" b="0"/>
            <wp:docPr id="156209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962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BD38" w14:textId="1DC7B5C6" w:rsidR="00EE6871" w:rsidRDefault="00EE6871" w:rsidP="00EE6871">
      <w:pPr>
        <w:rPr>
          <w:noProof/>
        </w:rPr>
      </w:pPr>
      <w:r>
        <w:rPr>
          <w:noProof/>
        </w:rPr>
        <w:drawing>
          <wp:inline distT="0" distB="0" distL="0" distR="0" wp14:anchorId="11952DE5" wp14:editId="4E56CE34">
            <wp:extent cx="5731510" cy="3222625"/>
            <wp:effectExtent l="0" t="0" r="2540" b="0"/>
            <wp:docPr id="1555399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9998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594F" w14:textId="65FDBA61" w:rsidR="00EE6871" w:rsidRDefault="00EE6871" w:rsidP="00EE6871">
      <w:pPr>
        <w:tabs>
          <w:tab w:val="left" w:pos="14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1E4161F" wp14:editId="2C593B51">
            <wp:extent cx="5731510" cy="2799715"/>
            <wp:effectExtent l="0" t="0" r="2540" b="635"/>
            <wp:docPr id="155056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664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3167" w14:textId="77777777" w:rsidR="00EE6871" w:rsidRDefault="00EE6871" w:rsidP="00EE6871">
      <w:pPr>
        <w:rPr>
          <w:noProof/>
        </w:rPr>
      </w:pPr>
    </w:p>
    <w:p w14:paraId="6759EE9E" w14:textId="149FB1A1" w:rsidR="00EE6871" w:rsidRPr="00EE6871" w:rsidRDefault="00EE6871" w:rsidP="00EE6871">
      <w:r>
        <w:rPr>
          <w:noProof/>
        </w:rPr>
        <w:drawing>
          <wp:inline distT="0" distB="0" distL="0" distR="0" wp14:anchorId="4D6E2084" wp14:editId="48336F71">
            <wp:extent cx="5731510" cy="3131185"/>
            <wp:effectExtent l="0" t="0" r="2540" b="0"/>
            <wp:docPr id="194887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63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871" w:rsidRPr="00EE6871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9C83C" w14:textId="77777777" w:rsidR="00711613" w:rsidRDefault="00711613">
      <w:pPr>
        <w:spacing w:after="0" w:line="240" w:lineRule="auto"/>
      </w:pPr>
      <w:r>
        <w:separator/>
      </w:r>
    </w:p>
  </w:endnote>
  <w:endnote w:type="continuationSeparator" w:id="0">
    <w:p w14:paraId="3BB9C83E" w14:textId="77777777" w:rsidR="00711613" w:rsidRDefault="00711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524E" w14:textId="77777777" w:rsidR="00EE6871" w:rsidRDefault="00EE6871">
    <w:pPr>
      <w:pStyle w:val="Footer"/>
    </w:pPr>
  </w:p>
  <w:p w14:paraId="00D6B109" w14:textId="77777777" w:rsidR="00EE6871" w:rsidRDefault="00EE6871">
    <w:pPr>
      <w:pStyle w:val="Footer"/>
    </w:pPr>
  </w:p>
  <w:p w14:paraId="3D720440" w14:textId="77777777" w:rsidR="00EE6871" w:rsidRDefault="00EE68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9C838" w14:textId="77777777" w:rsidR="00711613" w:rsidRDefault="0071161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BB9C83A" w14:textId="77777777" w:rsidR="00711613" w:rsidRDefault="00711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9C840" w14:textId="77777777" w:rsidR="00711613" w:rsidRDefault="0071161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B9C838" wp14:editId="3BB9C839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8" cy="443868"/>
              <wp:effectExtent l="0" t="0" r="13332" b="13332"/>
              <wp:wrapNone/>
              <wp:docPr id="882943955" name="Text Box 3" descr="Classifi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8" cy="443868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3BB9C83A" w14:textId="77777777" w:rsidR="00711613" w:rsidRDefault="00711613">
                          <w:pPr>
                            <w:spacing w:after="0"/>
                            <w:rPr>
                              <w:rFonts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Calibri"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vert="horz" wrap="none" lIns="254002" tIns="190496" rIns="0" bIns="0" anchor="t" anchorCtr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B9C83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ed" style="position:absolute;margin-left:0;margin-top:0;width:34.95pt;height:34.95pt;z-index:251659264;visibility:visible;mso-wrap-style:none;mso-wrap-distance-left:9pt;mso-wrap-distance-top:0;mso-wrap-distance-right:9pt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" filled="f" stroked="f">
              <v:textbox style="mso-fit-shape-to-text:t" inset="7.05561mm,5.29156mm,0,0">
                <w:txbxContent>
                  <w:p w14:paraId="3BB9C83A" w14:textId="77777777" w:rsidR="00711613" w:rsidRDefault="00711613">
                    <w:pPr>
                      <w:spacing w:after="0"/>
                      <w:rPr>
                        <w:rFonts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cs="Calibri"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82355"/>
    <w:rsid w:val="00711613"/>
    <w:rsid w:val="00C0744A"/>
    <w:rsid w:val="00D66EE9"/>
    <w:rsid w:val="00EE6871"/>
    <w:rsid w:val="00F8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9C82A"/>
  <w15:docId w15:val="{5850B223-6BE3-4620-8359-C2EC90FF2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en-IN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link w:val="FooterChar"/>
    <w:uiPriority w:val="99"/>
    <w:unhideWhenUsed/>
    <w:rsid w:val="00EE68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263CDF01EDA549BE4AE026C6D56783" ma:contentTypeVersion="10" ma:contentTypeDescription="Create a new document." ma:contentTypeScope="" ma:versionID="bb75a8205cf67b4035aa011976c96e7a">
  <xsd:schema xmlns:xsd="http://www.w3.org/2001/XMLSchema" xmlns:xs="http://www.w3.org/2001/XMLSchema" xmlns:p="http://schemas.microsoft.com/office/2006/metadata/properties" xmlns:ns3="6303348d-301e-467e-ae5e-da1da4ad575c" xmlns:ns4="4deac1e2-6a87-4311-b5ab-1a993710e547" targetNamespace="http://schemas.microsoft.com/office/2006/metadata/properties" ma:root="true" ma:fieldsID="da55952c3699eb3a59bacb89c02ac078" ns3:_="" ns4:_="">
    <xsd:import namespace="6303348d-301e-467e-ae5e-da1da4ad575c"/>
    <xsd:import namespace="4deac1e2-6a87-4311-b5ab-1a993710e5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03348d-301e-467e-ae5e-da1da4ad57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ac1e2-6a87-4311-b5ab-1a993710e54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303348d-301e-467e-ae5e-da1da4ad575c" xsi:nil="true"/>
  </documentManagement>
</p:properties>
</file>

<file path=customXml/itemProps1.xml><?xml version="1.0" encoding="utf-8"?>
<ds:datastoreItem xmlns:ds="http://schemas.openxmlformats.org/officeDocument/2006/customXml" ds:itemID="{91284B33-AA61-4F67-8B08-D8DC17E613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03348d-301e-467e-ae5e-da1da4ad575c"/>
    <ds:schemaRef ds:uri="4deac1e2-6a87-4311-b5ab-1a993710e5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0A7006-8F54-4CC3-8E24-5E37B2E0F2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169209-9136-4861-85EA-52E6BC20E885}">
  <ds:schemaRefs>
    <ds:schemaRef ds:uri="http://schemas.microsoft.com/office/2006/metadata/properties"/>
    <ds:schemaRef ds:uri="http://schemas.openxmlformats.org/package/2006/metadata/core-properties"/>
    <ds:schemaRef ds:uri="4deac1e2-6a87-4311-b5ab-1a993710e547"/>
    <ds:schemaRef ds:uri="http://purl.org/dc/dcmitype/"/>
    <ds:schemaRef ds:uri="http://purl.org/dc/terms/"/>
    <ds:schemaRef ds:uri="http://schemas.microsoft.com/office/2006/documentManagement/types"/>
    <ds:schemaRef ds:uri="http://purl.org/dc/elements/1.1/"/>
    <ds:schemaRef ds:uri="6303348d-301e-467e-ae5e-da1da4ad575c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.</dc:creator>
  <dc:description/>
  <cp:lastModifiedBy>Anitha .</cp:lastModifiedBy>
  <cp:revision>2</cp:revision>
  <cp:lastPrinted>2024-03-10T09:54:00Z</cp:lastPrinted>
  <dcterms:created xsi:type="dcterms:W3CDTF">2024-03-10T09:57:00Z</dcterms:created>
  <dcterms:modified xsi:type="dcterms:W3CDTF">2024-03-10T09:57:00Z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887e140,b0860d,51466438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Classified</vt:lpwstr>
  </property>
  <property fmtid="{D5CDD505-2E9C-101B-9397-08002B2CF9AE}" pid="5" name="MSIP_Label_00f7727a-510c-40ce-a418-7fdfc8e6513f_Enabled">
    <vt:lpwstr>true</vt:lpwstr>
  </property>
  <property fmtid="{D5CDD505-2E9C-101B-9397-08002B2CF9AE}" pid="6" name="MSIP_Label_00f7727a-510c-40ce-a418-7fdfc8e6513f_SetDate">
    <vt:lpwstr>2024-03-07T14:50:04Z</vt:lpwstr>
  </property>
  <property fmtid="{D5CDD505-2E9C-101B-9397-08002B2CF9AE}" pid="7" name="MSIP_Label_00f7727a-510c-40ce-a418-7fdfc8e6513f_Method">
    <vt:lpwstr>Standard</vt:lpwstr>
  </property>
  <property fmtid="{D5CDD505-2E9C-101B-9397-08002B2CF9AE}" pid="8" name="MSIP_Label_00f7727a-510c-40ce-a418-7fdfc8e6513f_Name">
    <vt:lpwstr>Classified (without encryption)</vt:lpwstr>
  </property>
  <property fmtid="{D5CDD505-2E9C-101B-9397-08002B2CF9AE}" pid="9" name="MSIP_Label_00f7727a-510c-40ce-a418-7fdfc8e6513f_SiteId">
    <vt:lpwstr>75b2f54b-feff-400d-8e0b-67102edb9a23</vt:lpwstr>
  </property>
  <property fmtid="{D5CDD505-2E9C-101B-9397-08002B2CF9AE}" pid="10" name="MSIP_Label_00f7727a-510c-40ce-a418-7fdfc8e6513f_ActionId">
    <vt:lpwstr>8d0a0e39-7520-4611-a5c5-524bb93b25f5</vt:lpwstr>
  </property>
  <property fmtid="{D5CDD505-2E9C-101B-9397-08002B2CF9AE}" pid="11" name="MSIP_Label_00f7727a-510c-40ce-a418-7fdfc8e6513f_ContentBits">
    <vt:lpwstr>1</vt:lpwstr>
  </property>
  <property fmtid="{D5CDD505-2E9C-101B-9397-08002B2CF9AE}" pid="12" name="ContentTypeId">
    <vt:lpwstr>0x01010084263CDF01EDA549BE4AE026C6D56783</vt:lpwstr>
  </property>
</Properties>
</file>